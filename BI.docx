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FD091" w14:textId="028A488B" w:rsidR="00A43AFA" w:rsidRDefault="00A43AFA" w:rsidP="00C12219">
      <w:pPr>
        <w:spacing w:line="259" w:lineRule="auto"/>
        <w:rPr>
          <w:b/>
          <w:bCs/>
          <w:lang w:val="de-CH"/>
        </w:rPr>
      </w:pPr>
      <w:r>
        <w:rPr>
          <w:b/>
          <w:bCs/>
          <w:lang w:val="de-CH"/>
        </w:rPr>
        <w:t>BI, [DATUM]</w:t>
      </w:r>
    </w:p>
    <w:p w14:paraId="436E9550" w14:textId="77777777" w:rsidR="00A43AFA" w:rsidRDefault="00A43AFA" w:rsidP="00C12219">
      <w:pPr>
        <w:spacing w:line="259" w:lineRule="auto"/>
        <w:rPr>
          <w:b/>
          <w:bCs/>
          <w:lang w:val="de-CH"/>
        </w:rPr>
      </w:pPr>
    </w:p>
    <w:p w14:paraId="76C46B64" w14:textId="77777777" w:rsidR="00CC5403" w:rsidRDefault="00CC5403" w:rsidP="00CC5403">
      <w:pPr>
        <w:spacing w:line="259" w:lineRule="auto"/>
        <w:rPr>
          <w:lang w:val="de-CH"/>
        </w:rPr>
      </w:pPr>
      <w:r>
        <w:rPr>
          <w:lang w:val="de-CH"/>
        </w:rPr>
        <w:t>--------------------------------------------------------------------------------------------------------------------------------------</w:t>
      </w:r>
    </w:p>
    <w:p w14:paraId="77C5B52D" w14:textId="77777777" w:rsidR="00CC5403" w:rsidRDefault="00CC5403" w:rsidP="00C12219">
      <w:pPr>
        <w:spacing w:line="259" w:lineRule="auto"/>
        <w:rPr>
          <w:b/>
          <w:bCs/>
          <w:lang w:val="de-CH"/>
        </w:rPr>
      </w:pPr>
    </w:p>
    <w:p w14:paraId="29D471B1" w14:textId="7CD410C2" w:rsidR="00C12219" w:rsidRPr="00A43AFA" w:rsidRDefault="00E73FD9" w:rsidP="00C12219">
      <w:pPr>
        <w:spacing w:line="259" w:lineRule="auto"/>
        <w:rPr>
          <w:b/>
          <w:bCs/>
          <w:lang w:val="de-CH"/>
        </w:rPr>
      </w:pPr>
      <w:r>
        <w:rPr>
          <w:b/>
          <w:bCs/>
          <w:color w:val="8EAADB" w:themeColor="accent1" w:themeTint="99"/>
          <w:sz w:val="20"/>
          <w:szCs w:val="20"/>
          <w:lang w:val="de-CH"/>
        </w:rPr>
        <w:t>Kürzel TN</w:t>
      </w:r>
      <w:r w:rsidR="00B75309">
        <w:rPr>
          <w:b/>
          <w:bCs/>
          <w:lang w:val="de-CH"/>
        </w:rPr>
        <w:br/>
      </w:r>
      <w:r w:rsidR="00A43AFA">
        <w:rPr>
          <w:b/>
          <w:bCs/>
          <w:lang w:val="de-CH"/>
        </w:rPr>
        <w:t xml:space="preserve">NAME </w:t>
      </w:r>
      <w:r w:rsidR="00C12219" w:rsidRPr="00A43AFA">
        <w:rPr>
          <w:b/>
          <w:bCs/>
          <w:lang w:val="de-CH"/>
        </w:rPr>
        <w:t>TN</w:t>
      </w:r>
      <w:r w:rsidR="00F11BD5" w:rsidRPr="00A43AFA">
        <w:rPr>
          <w:b/>
          <w:bCs/>
          <w:lang w:val="de-CH"/>
        </w:rPr>
        <w:t xml:space="preserve">, </w:t>
      </w:r>
      <w:r w:rsidR="00535028" w:rsidRPr="00A43AFA">
        <w:rPr>
          <w:b/>
          <w:bCs/>
          <w:lang w:val="de-CH"/>
        </w:rPr>
        <w:t>Berufswahl:</w:t>
      </w:r>
    </w:p>
    <w:p w14:paraId="3FDFE138" w14:textId="585B86F5" w:rsidR="00E547C4" w:rsidRPr="00E547C4" w:rsidRDefault="006E7437" w:rsidP="00E547C4">
      <w:pPr>
        <w:pStyle w:val="Listenabsatz"/>
        <w:numPr>
          <w:ilvl w:val="0"/>
          <w:numId w:val="14"/>
        </w:numPr>
        <w:spacing w:line="259" w:lineRule="auto"/>
        <w:rPr>
          <w:lang w:val="de-CH"/>
        </w:rPr>
      </w:pPr>
      <w:r>
        <w:rPr>
          <w:lang w:val="de-CH"/>
        </w:rPr>
        <w:t>Akteneintrag:</w:t>
      </w:r>
    </w:p>
    <w:p w14:paraId="2F0246D1" w14:textId="6DCEE4BC" w:rsidR="00A43AFA" w:rsidRPr="00B75309" w:rsidRDefault="00A43AFA" w:rsidP="00B75309">
      <w:pPr>
        <w:pStyle w:val="Listenabsatz"/>
        <w:numPr>
          <w:ilvl w:val="0"/>
          <w:numId w:val="14"/>
        </w:numPr>
        <w:spacing w:line="259" w:lineRule="auto"/>
        <w:rPr>
          <w:lang w:val="de-CH"/>
        </w:rPr>
      </w:pPr>
      <w:r>
        <w:rPr>
          <w:lang w:val="de-CH"/>
        </w:rPr>
        <w:t>Akteneintrag:</w:t>
      </w:r>
    </w:p>
    <w:p w14:paraId="6EE8EAA7" w14:textId="77777777" w:rsidR="00A43AFA" w:rsidRDefault="00A43AFA" w:rsidP="00A43AFA">
      <w:pPr>
        <w:spacing w:line="259" w:lineRule="auto"/>
        <w:rPr>
          <w:lang w:val="de-CH"/>
        </w:rPr>
      </w:pPr>
    </w:p>
    <w:p w14:paraId="27CC8E4E" w14:textId="1AA2BF34" w:rsidR="00A43AFA" w:rsidRDefault="00A43AFA" w:rsidP="00A43AFA">
      <w:pPr>
        <w:spacing w:line="259" w:lineRule="auto"/>
        <w:rPr>
          <w:lang w:val="de-CH"/>
        </w:rPr>
      </w:pPr>
      <w:r>
        <w:rPr>
          <w:lang w:val="de-CH"/>
        </w:rPr>
        <w:t>--------------------------------------------------------------------------------------------------------------------------------------</w:t>
      </w:r>
    </w:p>
    <w:p w14:paraId="5C244232" w14:textId="77777777" w:rsidR="00A43AFA" w:rsidRDefault="00A43AFA" w:rsidP="00A43AFA">
      <w:pPr>
        <w:spacing w:line="259" w:lineRule="auto"/>
        <w:rPr>
          <w:b/>
          <w:bCs/>
          <w:lang w:val="de-CH"/>
        </w:rPr>
      </w:pPr>
    </w:p>
    <w:p w14:paraId="07BFEC49" w14:textId="6BF66F5A" w:rsidR="00B75309" w:rsidRPr="00A43AFA" w:rsidRDefault="00E73FD9" w:rsidP="00B75309">
      <w:pPr>
        <w:spacing w:line="259" w:lineRule="auto"/>
        <w:rPr>
          <w:b/>
          <w:bCs/>
          <w:lang w:val="de-CH"/>
        </w:rPr>
      </w:pPr>
      <w:r>
        <w:rPr>
          <w:b/>
          <w:bCs/>
          <w:color w:val="8EAADB" w:themeColor="accent1" w:themeTint="99"/>
          <w:sz w:val="20"/>
          <w:szCs w:val="20"/>
          <w:lang w:val="de-CH"/>
        </w:rPr>
        <w:t>K</w:t>
      </w:r>
      <w:r w:rsidR="00B75309" w:rsidRPr="00B75309">
        <w:rPr>
          <w:b/>
          <w:bCs/>
          <w:color w:val="8EAADB" w:themeColor="accent1" w:themeTint="99"/>
          <w:sz w:val="20"/>
          <w:szCs w:val="20"/>
          <w:lang w:val="de-CH"/>
        </w:rPr>
        <w:t>ürzel</w:t>
      </w:r>
      <w:r>
        <w:rPr>
          <w:b/>
          <w:bCs/>
          <w:color w:val="8EAADB" w:themeColor="accent1" w:themeTint="99"/>
          <w:sz w:val="20"/>
          <w:szCs w:val="20"/>
          <w:lang w:val="de-CH"/>
        </w:rPr>
        <w:t xml:space="preserve"> TN</w:t>
      </w:r>
      <w:r w:rsidR="00B75309">
        <w:rPr>
          <w:b/>
          <w:bCs/>
          <w:lang w:val="de-CH"/>
        </w:rPr>
        <w:br/>
        <w:t xml:space="preserve">NAME </w:t>
      </w:r>
      <w:r w:rsidR="00B75309" w:rsidRPr="00A43AFA">
        <w:rPr>
          <w:b/>
          <w:bCs/>
          <w:lang w:val="de-CH"/>
        </w:rPr>
        <w:t>TN, Berufswahl:</w:t>
      </w:r>
    </w:p>
    <w:p w14:paraId="68D86FBA" w14:textId="77777777" w:rsidR="00B75309" w:rsidRPr="00B75309" w:rsidRDefault="00B75309" w:rsidP="00B75309">
      <w:pPr>
        <w:pStyle w:val="Listenabsatz"/>
        <w:numPr>
          <w:ilvl w:val="0"/>
          <w:numId w:val="14"/>
        </w:numPr>
        <w:spacing w:line="259" w:lineRule="auto"/>
        <w:rPr>
          <w:lang w:val="de-CH"/>
        </w:rPr>
      </w:pPr>
      <w:r>
        <w:rPr>
          <w:lang w:val="de-CH"/>
        </w:rPr>
        <w:t>Akteneintrag:</w:t>
      </w:r>
    </w:p>
    <w:p w14:paraId="52433026" w14:textId="77777777" w:rsidR="00B75309" w:rsidRPr="00B75309" w:rsidRDefault="00B75309" w:rsidP="00B75309">
      <w:pPr>
        <w:pStyle w:val="Listenabsatz"/>
        <w:numPr>
          <w:ilvl w:val="0"/>
          <w:numId w:val="14"/>
        </w:numPr>
        <w:spacing w:line="259" w:lineRule="auto"/>
        <w:rPr>
          <w:lang w:val="de-CH"/>
        </w:rPr>
      </w:pPr>
      <w:r>
        <w:rPr>
          <w:lang w:val="de-CH"/>
        </w:rPr>
        <w:t>Akteneintrag:</w:t>
      </w:r>
    </w:p>
    <w:p w14:paraId="7C5DBC80" w14:textId="77777777" w:rsidR="00A43AFA" w:rsidRDefault="00A43AFA" w:rsidP="00A43AFA">
      <w:pPr>
        <w:spacing w:line="259" w:lineRule="auto"/>
        <w:rPr>
          <w:lang w:val="de-CH"/>
        </w:rPr>
      </w:pPr>
    </w:p>
    <w:p w14:paraId="2BDEAC40" w14:textId="77777777" w:rsidR="00A43AFA" w:rsidRDefault="00A43AFA" w:rsidP="00A43AFA">
      <w:pPr>
        <w:spacing w:line="259" w:lineRule="auto"/>
        <w:rPr>
          <w:lang w:val="de-CH"/>
        </w:rPr>
      </w:pPr>
      <w:r>
        <w:rPr>
          <w:lang w:val="de-CH"/>
        </w:rPr>
        <w:t>--------------------------------------------------------------------------------------------------------------------------------------</w:t>
      </w:r>
    </w:p>
    <w:p w14:paraId="1882EC91" w14:textId="77777777" w:rsidR="00A43AFA" w:rsidRDefault="00A43AFA" w:rsidP="00A43AFA">
      <w:pPr>
        <w:spacing w:line="259" w:lineRule="auto"/>
        <w:rPr>
          <w:b/>
          <w:bCs/>
          <w:lang w:val="de-CH"/>
        </w:rPr>
      </w:pPr>
    </w:p>
    <w:p w14:paraId="7817F870" w14:textId="2FE9DD26" w:rsidR="00B75309" w:rsidRPr="00A43AFA" w:rsidRDefault="00E73FD9" w:rsidP="00B75309">
      <w:pPr>
        <w:spacing w:line="259" w:lineRule="auto"/>
        <w:rPr>
          <w:b/>
          <w:bCs/>
          <w:lang w:val="de-CH"/>
        </w:rPr>
      </w:pPr>
      <w:r>
        <w:rPr>
          <w:b/>
          <w:bCs/>
          <w:color w:val="8EAADB" w:themeColor="accent1" w:themeTint="99"/>
          <w:sz w:val="20"/>
          <w:szCs w:val="20"/>
          <w:lang w:val="de-CH"/>
        </w:rPr>
        <w:t>K</w:t>
      </w:r>
      <w:r w:rsidR="00B75309" w:rsidRPr="00B75309">
        <w:rPr>
          <w:b/>
          <w:bCs/>
          <w:color w:val="8EAADB" w:themeColor="accent1" w:themeTint="99"/>
          <w:sz w:val="20"/>
          <w:szCs w:val="20"/>
          <w:lang w:val="de-CH"/>
        </w:rPr>
        <w:t>ürzel</w:t>
      </w:r>
      <w:r>
        <w:rPr>
          <w:b/>
          <w:bCs/>
          <w:color w:val="8EAADB" w:themeColor="accent1" w:themeTint="99"/>
          <w:sz w:val="20"/>
          <w:szCs w:val="20"/>
          <w:lang w:val="de-CH"/>
        </w:rPr>
        <w:t xml:space="preserve"> TN</w:t>
      </w:r>
      <w:r w:rsidR="00B75309">
        <w:rPr>
          <w:b/>
          <w:bCs/>
          <w:lang w:val="de-CH"/>
        </w:rPr>
        <w:br/>
        <w:t xml:space="preserve">NAME </w:t>
      </w:r>
      <w:r w:rsidR="00B75309" w:rsidRPr="00A43AFA">
        <w:rPr>
          <w:b/>
          <w:bCs/>
          <w:lang w:val="de-CH"/>
        </w:rPr>
        <w:t>TN, Berufswahl:</w:t>
      </w:r>
    </w:p>
    <w:p w14:paraId="4AA2D520" w14:textId="77777777" w:rsidR="00B75309" w:rsidRPr="00B75309" w:rsidRDefault="00B75309" w:rsidP="00B75309">
      <w:pPr>
        <w:pStyle w:val="Listenabsatz"/>
        <w:numPr>
          <w:ilvl w:val="0"/>
          <w:numId w:val="14"/>
        </w:numPr>
        <w:spacing w:line="259" w:lineRule="auto"/>
        <w:rPr>
          <w:lang w:val="de-CH"/>
        </w:rPr>
      </w:pPr>
      <w:r>
        <w:rPr>
          <w:lang w:val="de-CH"/>
        </w:rPr>
        <w:t>Akteneintrag:</w:t>
      </w:r>
    </w:p>
    <w:p w14:paraId="63D710F4" w14:textId="77777777" w:rsidR="00B75309" w:rsidRPr="00B75309" w:rsidRDefault="00B75309" w:rsidP="00B75309">
      <w:pPr>
        <w:pStyle w:val="Listenabsatz"/>
        <w:numPr>
          <w:ilvl w:val="0"/>
          <w:numId w:val="14"/>
        </w:numPr>
        <w:spacing w:line="259" w:lineRule="auto"/>
        <w:rPr>
          <w:lang w:val="de-CH"/>
        </w:rPr>
      </w:pPr>
      <w:r>
        <w:rPr>
          <w:lang w:val="de-CH"/>
        </w:rPr>
        <w:t>Akteneintrag:</w:t>
      </w:r>
    </w:p>
    <w:p w14:paraId="3C370203" w14:textId="77777777" w:rsidR="00A43AFA" w:rsidRPr="00A43AFA" w:rsidRDefault="00A43AFA" w:rsidP="00A43AFA">
      <w:pPr>
        <w:spacing w:line="259" w:lineRule="auto"/>
        <w:rPr>
          <w:lang w:val="de-CH"/>
        </w:rPr>
      </w:pPr>
    </w:p>
    <w:p w14:paraId="377202B5" w14:textId="08CC522E" w:rsidR="00A43AFA" w:rsidRPr="00A43AFA" w:rsidRDefault="00A43AFA" w:rsidP="00A43AFA">
      <w:pPr>
        <w:spacing w:line="259" w:lineRule="auto"/>
        <w:rPr>
          <w:lang w:val="de-CH"/>
        </w:rPr>
      </w:pPr>
      <w:r>
        <w:rPr>
          <w:lang w:val="de-CH"/>
        </w:rPr>
        <w:t>--------------------------------------------------------------------------------------------------------------------------------------</w:t>
      </w:r>
    </w:p>
    <w:sectPr w:rsidR="00A43AFA" w:rsidRPr="00A43A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9FEFA" w14:textId="77777777" w:rsidR="0048550D" w:rsidRDefault="0048550D" w:rsidP="008E0084">
      <w:pPr>
        <w:spacing w:after="0" w:line="240" w:lineRule="auto"/>
      </w:pPr>
      <w:r>
        <w:separator/>
      </w:r>
    </w:p>
  </w:endnote>
  <w:endnote w:type="continuationSeparator" w:id="0">
    <w:p w14:paraId="1D72EEA7" w14:textId="77777777" w:rsidR="0048550D" w:rsidRDefault="0048550D" w:rsidP="008E0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5387D" w14:textId="77777777" w:rsidR="0048550D" w:rsidRDefault="0048550D" w:rsidP="008E0084">
      <w:pPr>
        <w:spacing w:after="0" w:line="240" w:lineRule="auto"/>
      </w:pPr>
      <w:r>
        <w:separator/>
      </w:r>
    </w:p>
  </w:footnote>
  <w:footnote w:type="continuationSeparator" w:id="0">
    <w:p w14:paraId="7BE0543A" w14:textId="77777777" w:rsidR="0048550D" w:rsidRDefault="0048550D" w:rsidP="008E00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73C9"/>
    <w:multiLevelType w:val="hybridMultilevel"/>
    <w:tmpl w:val="6C964968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B394D"/>
    <w:multiLevelType w:val="hybridMultilevel"/>
    <w:tmpl w:val="12129044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E5133"/>
    <w:multiLevelType w:val="hybridMultilevel"/>
    <w:tmpl w:val="B1102408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ED23F3"/>
    <w:multiLevelType w:val="hybridMultilevel"/>
    <w:tmpl w:val="BFC45B46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A27A3"/>
    <w:multiLevelType w:val="hybridMultilevel"/>
    <w:tmpl w:val="C728C69E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1501C"/>
    <w:multiLevelType w:val="hybridMultilevel"/>
    <w:tmpl w:val="0D14F4BA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C3079"/>
    <w:multiLevelType w:val="hybridMultilevel"/>
    <w:tmpl w:val="96D2A0F2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751C7D"/>
    <w:multiLevelType w:val="hybridMultilevel"/>
    <w:tmpl w:val="D208F37E"/>
    <w:lvl w:ilvl="0" w:tplc="E4564E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5705E2"/>
    <w:multiLevelType w:val="hybridMultilevel"/>
    <w:tmpl w:val="DE68D318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B149FD"/>
    <w:multiLevelType w:val="hybridMultilevel"/>
    <w:tmpl w:val="4720FB68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773C92"/>
    <w:multiLevelType w:val="hybridMultilevel"/>
    <w:tmpl w:val="240AEFF0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52648C"/>
    <w:multiLevelType w:val="hybridMultilevel"/>
    <w:tmpl w:val="6DAE42D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916E6C"/>
    <w:multiLevelType w:val="hybridMultilevel"/>
    <w:tmpl w:val="E766BDE2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0A2691"/>
    <w:multiLevelType w:val="hybridMultilevel"/>
    <w:tmpl w:val="7F8C98FE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408342">
    <w:abstractNumId w:val="7"/>
  </w:num>
  <w:num w:numId="2" w16cid:durableId="1454405558">
    <w:abstractNumId w:val="4"/>
  </w:num>
  <w:num w:numId="3" w16cid:durableId="1924996086">
    <w:abstractNumId w:val="1"/>
  </w:num>
  <w:num w:numId="4" w16cid:durableId="1434979142">
    <w:abstractNumId w:val="2"/>
  </w:num>
  <w:num w:numId="5" w16cid:durableId="1989899723">
    <w:abstractNumId w:val="0"/>
  </w:num>
  <w:num w:numId="6" w16cid:durableId="493499539">
    <w:abstractNumId w:val="9"/>
  </w:num>
  <w:num w:numId="7" w16cid:durableId="2003969806">
    <w:abstractNumId w:val="6"/>
  </w:num>
  <w:num w:numId="8" w16cid:durableId="1735933231">
    <w:abstractNumId w:val="5"/>
  </w:num>
  <w:num w:numId="9" w16cid:durableId="1448155346">
    <w:abstractNumId w:val="12"/>
  </w:num>
  <w:num w:numId="10" w16cid:durableId="847714845">
    <w:abstractNumId w:val="8"/>
  </w:num>
  <w:num w:numId="11" w16cid:durableId="1950233957">
    <w:abstractNumId w:val="13"/>
  </w:num>
  <w:num w:numId="12" w16cid:durableId="1811903255">
    <w:abstractNumId w:val="3"/>
  </w:num>
  <w:num w:numId="13" w16cid:durableId="95634035">
    <w:abstractNumId w:val="10"/>
  </w:num>
  <w:num w:numId="14" w16cid:durableId="782573167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AFA"/>
    <w:rsid w:val="00003D4A"/>
    <w:rsid w:val="00004E26"/>
    <w:rsid w:val="00004E3D"/>
    <w:rsid w:val="00005B1F"/>
    <w:rsid w:val="00005CDC"/>
    <w:rsid w:val="00006193"/>
    <w:rsid w:val="00011EFD"/>
    <w:rsid w:val="0001420E"/>
    <w:rsid w:val="00014659"/>
    <w:rsid w:val="00016BE3"/>
    <w:rsid w:val="000173DB"/>
    <w:rsid w:val="000218E0"/>
    <w:rsid w:val="00021937"/>
    <w:rsid w:val="00021DDA"/>
    <w:rsid w:val="00023A9F"/>
    <w:rsid w:val="000403EE"/>
    <w:rsid w:val="000436AC"/>
    <w:rsid w:val="00046295"/>
    <w:rsid w:val="00046459"/>
    <w:rsid w:val="00050B10"/>
    <w:rsid w:val="00051B29"/>
    <w:rsid w:val="00052965"/>
    <w:rsid w:val="00055315"/>
    <w:rsid w:val="0005742A"/>
    <w:rsid w:val="00057F23"/>
    <w:rsid w:val="0006314A"/>
    <w:rsid w:val="00070260"/>
    <w:rsid w:val="00070418"/>
    <w:rsid w:val="000721E2"/>
    <w:rsid w:val="00072844"/>
    <w:rsid w:val="00072F47"/>
    <w:rsid w:val="000752B7"/>
    <w:rsid w:val="00076F6C"/>
    <w:rsid w:val="00080A2B"/>
    <w:rsid w:val="000817A5"/>
    <w:rsid w:val="000823CC"/>
    <w:rsid w:val="00083274"/>
    <w:rsid w:val="00083AE3"/>
    <w:rsid w:val="00084253"/>
    <w:rsid w:val="00085CF0"/>
    <w:rsid w:val="0009075E"/>
    <w:rsid w:val="000922BB"/>
    <w:rsid w:val="0009528A"/>
    <w:rsid w:val="00097414"/>
    <w:rsid w:val="000A1081"/>
    <w:rsid w:val="000A4337"/>
    <w:rsid w:val="000A6FF2"/>
    <w:rsid w:val="000A7033"/>
    <w:rsid w:val="000B16F8"/>
    <w:rsid w:val="000B21BE"/>
    <w:rsid w:val="000B55F7"/>
    <w:rsid w:val="000B784A"/>
    <w:rsid w:val="000B7C47"/>
    <w:rsid w:val="000C029A"/>
    <w:rsid w:val="000C0B3B"/>
    <w:rsid w:val="000C1B5C"/>
    <w:rsid w:val="000C2F90"/>
    <w:rsid w:val="000C4300"/>
    <w:rsid w:val="000C49CB"/>
    <w:rsid w:val="000C5067"/>
    <w:rsid w:val="000C5BA5"/>
    <w:rsid w:val="000C6A33"/>
    <w:rsid w:val="000D1526"/>
    <w:rsid w:val="000D28FE"/>
    <w:rsid w:val="000D40E3"/>
    <w:rsid w:val="000D5E3B"/>
    <w:rsid w:val="000D5E9E"/>
    <w:rsid w:val="000D688F"/>
    <w:rsid w:val="000D7835"/>
    <w:rsid w:val="000E1D97"/>
    <w:rsid w:val="000E6B38"/>
    <w:rsid w:val="000E7134"/>
    <w:rsid w:val="000E7ECA"/>
    <w:rsid w:val="000F015B"/>
    <w:rsid w:val="000F1CD7"/>
    <w:rsid w:val="000F4496"/>
    <w:rsid w:val="0010015B"/>
    <w:rsid w:val="00101CA9"/>
    <w:rsid w:val="001065AA"/>
    <w:rsid w:val="00106687"/>
    <w:rsid w:val="001068B0"/>
    <w:rsid w:val="00106A42"/>
    <w:rsid w:val="001071E6"/>
    <w:rsid w:val="00112950"/>
    <w:rsid w:val="00112C82"/>
    <w:rsid w:val="00113949"/>
    <w:rsid w:val="00114ED5"/>
    <w:rsid w:val="0011538D"/>
    <w:rsid w:val="00116667"/>
    <w:rsid w:val="0012234E"/>
    <w:rsid w:val="0012253D"/>
    <w:rsid w:val="001237BE"/>
    <w:rsid w:val="001244F6"/>
    <w:rsid w:val="001271B1"/>
    <w:rsid w:val="0013073A"/>
    <w:rsid w:val="00132099"/>
    <w:rsid w:val="00133898"/>
    <w:rsid w:val="001352FE"/>
    <w:rsid w:val="00135413"/>
    <w:rsid w:val="001410DD"/>
    <w:rsid w:val="001426BC"/>
    <w:rsid w:val="00144360"/>
    <w:rsid w:val="001456B7"/>
    <w:rsid w:val="001616B7"/>
    <w:rsid w:val="00161E3B"/>
    <w:rsid w:val="0016204F"/>
    <w:rsid w:val="00162A71"/>
    <w:rsid w:val="00163D9D"/>
    <w:rsid w:val="001653AC"/>
    <w:rsid w:val="001675BF"/>
    <w:rsid w:val="0017185B"/>
    <w:rsid w:val="001725C8"/>
    <w:rsid w:val="00173BAD"/>
    <w:rsid w:val="00174351"/>
    <w:rsid w:val="00175EB3"/>
    <w:rsid w:val="00176B7C"/>
    <w:rsid w:val="0018205A"/>
    <w:rsid w:val="001827F7"/>
    <w:rsid w:val="00182B12"/>
    <w:rsid w:val="0018639A"/>
    <w:rsid w:val="00190EE1"/>
    <w:rsid w:val="00191A60"/>
    <w:rsid w:val="00192B0D"/>
    <w:rsid w:val="00193CA8"/>
    <w:rsid w:val="00193CBB"/>
    <w:rsid w:val="001953A9"/>
    <w:rsid w:val="00195923"/>
    <w:rsid w:val="0019721D"/>
    <w:rsid w:val="001A3AAA"/>
    <w:rsid w:val="001A623E"/>
    <w:rsid w:val="001B5DA6"/>
    <w:rsid w:val="001B671E"/>
    <w:rsid w:val="001C44FA"/>
    <w:rsid w:val="001C463B"/>
    <w:rsid w:val="001C4803"/>
    <w:rsid w:val="001D4124"/>
    <w:rsid w:val="001D52CC"/>
    <w:rsid w:val="001D5E6B"/>
    <w:rsid w:val="001D6664"/>
    <w:rsid w:val="001D76DE"/>
    <w:rsid w:val="001D7A14"/>
    <w:rsid w:val="001E24C5"/>
    <w:rsid w:val="001E4AE5"/>
    <w:rsid w:val="001F4583"/>
    <w:rsid w:val="001F6032"/>
    <w:rsid w:val="001F7449"/>
    <w:rsid w:val="0020170B"/>
    <w:rsid w:val="002022C3"/>
    <w:rsid w:val="00203790"/>
    <w:rsid w:val="002048FC"/>
    <w:rsid w:val="00205274"/>
    <w:rsid w:val="002054F8"/>
    <w:rsid w:val="00206E8E"/>
    <w:rsid w:val="002124FB"/>
    <w:rsid w:val="00213900"/>
    <w:rsid w:val="00215B2C"/>
    <w:rsid w:val="00215D15"/>
    <w:rsid w:val="00220263"/>
    <w:rsid w:val="0022084E"/>
    <w:rsid w:val="00220FFD"/>
    <w:rsid w:val="00221345"/>
    <w:rsid w:val="002224E8"/>
    <w:rsid w:val="00222C75"/>
    <w:rsid w:val="002232FA"/>
    <w:rsid w:val="002235D0"/>
    <w:rsid w:val="00224E06"/>
    <w:rsid w:val="00225472"/>
    <w:rsid w:val="00226034"/>
    <w:rsid w:val="00227426"/>
    <w:rsid w:val="002277CC"/>
    <w:rsid w:val="00230168"/>
    <w:rsid w:val="002302FC"/>
    <w:rsid w:val="002314F9"/>
    <w:rsid w:val="002318A5"/>
    <w:rsid w:val="00232ADE"/>
    <w:rsid w:val="00232CE7"/>
    <w:rsid w:val="00236BF4"/>
    <w:rsid w:val="00243319"/>
    <w:rsid w:val="00243F9E"/>
    <w:rsid w:val="00244587"/>
    <w:rsid w:val="00246287"/>
    <w:rsid w:val="002519A3"/>
    <w:rsid w:val="002529A5"/>
    <w:rsid w:val="002535C6"/>
    <w:rsid w:val="00253B5E"/>
    <w:rsid w:val="00256977"/>
    <w:rsid w:val="00257197"/>
    <w:rsid w:val="00261828"/>
    <w:rsid w:val="002634BA"/>
    <w:rsid w:val="0026504E"/>
    <w:rsid w:val="0026527F"/>
    <w:rsid w:val="00267343"/>
    <w:rsid w:val="002676B2"/>
    <w:rsid w:val="0026796D"/>
    <w:rsid w:val="0027281F"/>
    <w:rsid w:val="002745EB"/>
    <w:rsid w:val="0027596C"/>
    <w:rsid w:val="002764A5"/>
    <w:rsid w:val="00277BB2"/>
    <w:rsid w:val="002925EF"/>
    <w:rsid w:val="0029421C"/>
    <w:rsid w:val="00294D6F"/>
    <w:rsid w:val="00294F02"/>
    <w:rsid w:val="0029719C"/>
    <w:rsid w:val="002973EA"/>
    <w:rsid w:val="002A13F0"/>
    <w:rsid w:val="002A4D47"/>
    <w:rsid w:val="002A59F5"/>
    <w:rsid w:val="002A7087"/>
    <w:rsid w:val="002B0A2E"/>
    <w:rsid w:val="002B62A8"/>
    <w:rsid w:val="002B74D2"/>
    <w:rsid w:val="002B7FC3"/>
    <w:rsid w:val="002C472A"/>
    <w:rsid w:val="002C71E4"/>
    <w:rsid w:val="002D187E"/>
    <w:rsid w:val="002D2B03"/>
    <w:rsid w:val="002D2CDD"/>
    <w:rsid w:val="002D4011"/>
    <w:rsid w:val="002D4475"/>
    <w:rsid w:val="002E46E8"/>
    <w:rsid w:val="002E55CC"/>
    <w:rsid w:val="002E64E8"/>
    <w:rsid w:val="002E7FBE"/>
    <w:rsid w:val="002F0D47"/>
    <w:rsid w:val="002F2FC2"/>
    <w:rsid w:val="002F61C7"/>
    <w:rsid w:val="002F754E"/>
    <w:rsid w:val="00310C18"/>
    <w:rsid w:val="00311B58"/>
    <w:rsid w:val="00315A04"/>
    <w:rsid w:val="003171B7"/>
    <w:rsid w:val="003176C4"/>
    <w:rsid w:val="0032034C"/>
    <w:rsid w:val="0032276D"/>
    <w:rsid w:val="003228EB"/>
    <w:rsid w:val="0032617F"/>
    <w:rsid w:val="00327358"/>
    <w:rsid w:val="00330B40"/>
    <w:rsid w:val="00331ADA"/>
    <w:rsid w:val="00332E9D"/>
    <w:rsid w:val="00334341"/>
    <w:rsid w:val="003349D5"/>
    <w:rsid w:val="00335562"/>
    <w:rsid w:val="0033754F"/>
    <w:rsid w:val="0034224C"/>
    <w:rsid w:val="00342375"/>
    <w:rsid w:val="00342EB7"/>
    <w:rsid w:val="003554DB"/>
    <w:rsid w:val="00355DAE"/>
    <w:rsid w:val="00355FC2"/>
    <w:rsid w:val="00357C14"/>
    <w:rsid w:val="003651F2"/>
    <w:rsid w:val="0036662C"/>
    <w:rsid w:val="00371219"/>
    <w:rsid w:val="003738D7"/>
    <w:rsid w:val="00376A46"/>
    <w:rsid w:val="0038070B"/>
    <w:rsid w:val="00381828"/>
    <w:rsid w:val="00381D71"/>
    <w:rsid w:val="00383607"/>
    <w:rsid w:val="0038758D"/>
    <w:rsid w:val="00387B9E"/>
    <w:rsid w:val="00391A70"/>
    <w:rsid w:val="00392E7E"/>
    <w:rsid w:val="00393643"/>
    <w:rsid w:val="00395C5F"/>
    <w:rsid w:val="00395D2C"/>
    <w:rsid w:val="0039617A"/>
    <w:rsid w:val="00396470"/>
    <w:rsid w:val="00396BEE"/>
    <w:rsid w:val="00396C89"/>
    <w:rsid w:val="003A1D8F"/>
    <w:rsid w:val="003A279C"/>
    <w:rsid w:val="003A41FA"/>
    <w:rsid w:val="003A5170"/>
    <w:rsid w:val="003A5AFB"/>
    <w:rsid w:val="003A61D8"/>
    <w:rsid w:val="003A6C26"/>
    <w:rsid w:val="003B0322"/>
    <w:rsid w:val="003B364A"/>
    <w:rsid w:val="003B4A3A"/>
    <w:rsid w:val="003B7A07"/>
    <w:rsid w:val="003C0FB3"/>
    <w:rsid w:val="003C250A"/>
    <w:rsid w:val="003C2580"/>
    <w:rsid w:val="003C2A7F"/>
    <w:rsid w:val="003D02A7"/>
    <w:rsid w:val="003D275E"/>
    <w:rsid w:val="003D2E6C"/>
    <w:rsid w:val="003D3793"/>
    <w:rsid w:val="003D4BBE"/>
    <w:rsid w:val="003D5401"/>
    <w:rsid w:val="003D72C6"/>
    <w:rsid w:val="003E27A3"/>
    <w:rsid w:val="003E2F2E"/>
    <w:rsid w:val="003E46E1"/>
    <w:rsid w:val="003F1708"/>
    <w:rsid w:val="003F2E6E"/>
    <w:rsid w:val="003F34D5"/>
    <w:rsid w:val="003F7245"/>
    <w:rsid w:val="003F7CEC"/>
    <w:rsid w:val="0040076C"/>
    <w:rsid w:val="00403491"/>
    <w:rsid w:val="00406AD4"/>
    <w:rsid w:val="00410360"/>
    <w:rsid w:val="00411BE6"/>
    <w:rsid w:val="00412447"/>
    <w:rsid w:val="00412AEC"/>
    <w:rsid w:val="00412ED8"/>
    <w:rsid w:val="004149D3"/>
    <w:rsid w:val="0042164A"/>
    <w:rsid w:val="004218DA"/>
    <w:rsid w:val="00422238"/>
    <w:rsid w:val="004223B8"/>
    <w:rsid w:val="0042278F"/>
    <w:rsid w:val="00426C44"/>
    <w:rsid w:val="0043117B"/>
    <w:rsid w:val="00431E4F"/>
    <w:rsid w:val="00433FAC"/>
    <w:rsid w:val="00434FED"/>
    <w:rsid w:val="004354F8"/>
    <w:rsid w:val="00436319"/>
    <w:rsid w:val="0043685E"/>
    <w:rsid w:val="00442A1B"/>
    <w:rsid w:val="004443AC"/>
    <w:rsid w:val="00444D64"/>
    <w:rsid w:val="00446ADD"/>
    <w:rsid w:val="004476B6"/>
    <w:rsid w:val="0045124A"/>
    <w:rsid w:val="00452A98"/>
    <w:rsid w:val="00454A81"/>
    <w:rsid w:val="00456C5F"/>
    <w:rsid w:val="00456F54"/>
    <w:rsid w:val="0046106C"/>
    <w:rsid w:val="0046595E"/>
    <w:rsid w:val="00465970"/>
    <w:rsid w:val="00466BCC"/>
    <w:rsid w:val="0047157B"/>
    <w:rsid w:val="00471622"/>
    <w:rsid w:val="00471E71"/>
    <w:rsid w:val="00473562"/>
    <w:rsid w:val="00473CB6"/>
    <w:rsid w:val="0047414F"/>
    <w:rsid w:val="00474D98"/>
    <w:rsid w:val="00477F4B"/>
    <w:rsid w:val="0048057D"/>
    <w:rsid w:val="00482083"/>
    <w:rsid w:val="00484114"/>
    <w:rsid w:val="00485310"/>
    <w:rsid w:val="0048550D"/>
    <w:rsid w:val="00490023"/>
    <w:rsid w:val="00490182"/>
    <w:rsid w:val="004961AF"/>
    <w:rsid w:val="004A4489"/>
    <w:rsid w:val="004A5211"/>
    <w:rsid w:val="004A56E1"/>
    <w:rsid w:val="004A7806"/>
    <w:rsid w:val="004B3EB6"/>
    <w:rsid w:val="004B540D"/>
    <w:rsid w:val="004B693E"/>
    <w:rsid w:val="004B7148"/>
    <w:rsid w:val="004B7A92"/>
    <w:rsid w:val="004C3E53"/>
    <w:rsid w:val="004C66A7"/>
    <w:rsid w:val="004D09E9"/>
    <w:rsid w:val="004D1C97"/>
    <w:rsid w:val="004D4259"/>
    <w:rsid w:val="004D6E4E"/>
    <w:rsid w:val="004E088E"/>
    <w:rsid w:val="004E1D22"/>
    <w:rsid w:val="004E1F85"/>
    <w:rsid w:val="004E2C45"/>
    <w:rsid w:val="004E391E"/>
    <w:rsid w:val="004E4337"/>
    <w:rsid w:val="004E4F92"/>
    <w:rsid w:val="004E6D36"/>
    <w:rsid w:val="004E7694"/>
    <w:rsid w:val="004E7DC9"/>
    <w:rsid w:val="004F15B9"/>
    <w:rsid w:val="004F1B72"/>
    <w:rsid w:val="004F4EA8"/>
    <w:rsid w:val="004F508C"/>
    <w:rsid w:val="004F5CCB"/>
    <w:rsid w:val="004F75F8"/>
    <w:rsid w:val="00501B6B"/>
    <w:rsid w:val="005021CD"/>
    <w:rsid w:val="005029A4"/>
    <w:rsid w:val="0050591F"/>
    <w:rsid w:val="00505E51"/>
    <w:rsid w:val="00506237"/>
    <w:rsid w:val="0051139C"/>
    <w:rsid w:val="005128BB"/>
    <w:rsid w:val="00512E88"/>
    <w:rsid w:val="005130F0"/>
    <w:rsid w:val="005140F8"/>
    <w:rsid w:val="00514A99"/>
    <w:rsid w:val="00521F37"/>
    <w:rsid w:val="005249B3"/>
    <w:rsid w:val="00527F07"/>
    <w:rsid w:val="00531796"/>
    <w:rsid w:val="00532ED3"/>
    <w:rsid w:val="00535028"/>
    <w:rsid w:val="00543762"/>
    <w:rsid w:val="00545C53"/>
    <w:rsid w:val="00546801"/>
    <w:rsid w:val="0055026F"/>
    <w:rsid w:val="00552946"/>
    <w:rsid w:val="00553EA1"/>
    <w:rsid w:val="00553ED9"/>
    <w:rsid w:val="0055570C"/>
    <w:rsid w:val="00557CE7"/>
    <w:rsid w:val="0056191F"/>
    <w:rsid w:val="00561ED4"/>
    <w:rsid w:val="00562C76"/>
    <w:rsid w:val="00562ED3"/>
    <w:rsid w:val="005643D6"/>
    <w:rsid w:val="0056532D"/>
    <w:rsid w:val="00572062"/>
    <w:rsid w:val="00574ECB"/>
    <w:rsid w:val="005756C0"/>
    <w:rsid w:val="005760C3"/>
    <w:rsid w:val="00576486"/>
    <w:rsid w:val="00580730"/>
    <w:rsid w:val="00583039"/>
    <w:rsid w:val="0058376C"/>
    <w:rsid w:val="00591FDC"/>
    <w:rsid w:val="00592CCA"/>
    <w:rsid w:val="00593E44"/>
    <w:rsid w:val="005944AD"/>
    <w:rsid w:val="005954F2"/>
    <w:rsid w:val="005A1BEE"/>
    <w:rsid w:val="005A4AC1"/>
    <w:rsid w:val="005A77CB"/>
    <w:rsid w:val="005B12FE"/>
    <w:rsid w:val="005B2852"/>
    <w:rsid w:val="005B28F1"/>
    <w:rsid w:val="005B44B5"/>
    <w:rsid w:val="005B6772"/>
    <w:rsid w:val="005B690B"/>
    <w:rsid w:val="005B7D5C"/>
    <w:rsid w:val="005C3321"/>
    <w:rsid w:val="005C4296"/>
    <w:rsid w:val="005C56A8"/>
    <w:rsid w:val="005D26B2"/>
    <w:rsid w:val="005D46EE"/>
    <w:rsid w:val="005D5264"/>
    <w:rsid w:val="005D5318"/>
    <w:rsid w:val="005D58EF"/>
    <w:rsid w:val="005D5D84"/>
    <w:rsid w:val="005E1435"/>
    <w:rsid w:val="005E1CC9"/>
    <w:rsid w:val="005E4FF2"/>
    <w:rsid w:val="005E77CC"/>
    <w:rsid w:val="005E7BAB"/>
    <w:rsid w:val="005F1997"/>
    <w:rsid w:val="005F3001"/>
    <w:rsid w:val="005F62FC"/>
    <w:rsid w:val="005F72BB"/>
    <w:rsid w:val="005F7C80"/>
    <w:rsid w:val="00600DE5"/>
    <w:rsid w:val="00601E56"/>
    <w:rsid w:val="00603425"/>
    <w:rsid w:val="00603D7F"/>
    <w:rsid w:val="006041B8"/>
    <w:rsid w:val="00607D1F"/>
    <w:rsid w:val="006132A2"/>
    <w:rsid w:val="00615663"/>
    <w:rsid w:val="00616CB8"/>
    <w:rsid w:val="0062437E"/>
    <w:rsid w:val="00627E2A"/>
    <w:rsid w:val="006306D9"/>
    <w:rsid w:val="00632617"/>
    <w:rsid w:val="00633D29"/>
    <w:rsid w:val="00633FF8"/>
    <w:rsid w:val="00634D9E"/>
    <w:rsid w:val="006354C1"/>
    <w:rsid w:val="00636D4B"/>
    <w:rsid w:val="00640993"/>
    <w:rsid w:val="00640A2B"/>
    <w:rsid w:val="00643A34"/>
    <w:rsid w:val="00645055"/>
    <w:rsid w:val="00646791"/>
    <w:rsid w:val="00647657"/>
    <w:rsid w:val="00650532"/>
    <w:rsid w:val="006508DD"/>
    <w:rsid w:val="00650A37"/>
    <w:rsid w:val="00651B0E"/>
    <w:rsid w:val="00651EFE"/>
    <w:rsid w:val="00654787"/>
    <w:rsid w:val="00654D24"/>
    <w:rsid w:val="006557AB"/>
    <w:rsid w:val="006567E1"/>
    <w:rsid w:val="006576A6"/>
    <w:rsid w:val="00661442"/>
    <w:rsid w:val="006618C1"/>
    <w:rsid w:val="0066298C"/>
    <w:rsid w:val="0066313B"/>
    <w:rsid w:val="006637B8"/>
    <w:rsid w:val="00675B04"/>
    <w:rsid w:val="00676B0E"/>
    <w:rsid w:val="00680C47"/>
    <w:rsid w:val="00682C74"/>
    <w:rsid w:val="00684E46"/>
    <w:rsid w:val="00686ACF"/>
    <w:rsid w:val="00687031"/>
    <w:rsid w:val="00687D7F"/>
    <w:rsid w:val="00691DC2"/>
    <w:rsid w:val="00693F17"/>
    <w:rsid w:val="00696C2C"/>
    <w:rsid w:val="006A48E3"/>
    <w:rsid w:val="006B2734"/>
    <w:rsid w:val="006B35FF"/>
    <w:rsid w:val="006B7137"/>
    <w:rsid w:val="006B71AD"/>
    <w:rsid w:val="006C20C4"/>
    <w:rsid w:val="006C347B"/>
    <w:rsid w:val="006C5385"/>
    <w:rsid w:val="006C69B9"/>
    <w:rsid w:val="006D3D04"/>
    <w:rsid w:val="006D724E"/>
    <w:rsid w:val="006D72EB"/>
    <w:rsid w:val="006E045D"/>
    <w:rsid w:val="006E1CF1"/>
    <w:rsid w:val="006E1FE3"/>
    <w:rsid w:val="006E25C5"/>
    <w:rsid w:val="006E3656"/>
    <w:rsid w:val="006E3B7B"/>
    <w:rsid w:val="006E46B6"/>
    <w:rsid w:val="006E7437"/>
    <w:rsid w:val="006F037F"/>
    <w:rsid w:val="006F197A"/>
    <w:rsid w:val="006F22DF"/>
    <w:rsid w:val="006F3632"/>
    <w:rsid w:val="006F3E04"/>
    <w:rsid w:val="006F4CCF"/>
    <w:rsid w:val="006F6760"/>
    <w:rsid w:val="006F7582"/>
    <w:rsid w:val="006F7746"/>
    <w:rsid w:val="00702D10"/>
    <w:rsid w:val="007031E1"/>
    <w:rsid w:val="0070337D"/>
    <w:rsid w:val="0070354C"/>
    <w:rsid w:val="007035E7"/>
    <w:rsid w:val="00706173"/>
    <w:rsid w:val="007061E9"/>
    <w:rsid w:val="0070674D"/>
    <w:rsid w:val="00707CBC"/>
    <w:rsid w:val="00710A66"/>
    <w:rsid w:val="0071257C"/>
    <w:rsid w:val="007132B9"/>
    <w:rsid w:val="00714591"/>
    <w:rsid w:val="00717115"/>
    <w:rsid w:val="00720056"/>
    <w:rsid w:val="007214C3"/>
    <w:rsid w:val="00722469"/>
    <w:rsid w:val="0072556D"/>
    <w:rsid w:val="00732C0E"/>
    <w:rsid w:val="00733D44"/>
    <w:rsid w:val="00740229"/>
    <w:rsid w:val="00740ABF"/>
    <w:rsid w:val="00740F99"/>
    <w:rsid w:val="007423B5"/>
    <w:rsid w:val="00742638"/>
    <w:rsid w:val="00747279"/>
    <w:rsid w:val="00750E7F"/>
    <w:rsid w:val="00752B48"/>
    <w:rsid w:val="00753BEE"/>
    <w:rsid w:val="007549ED"/>
    <w:rsid w:val="007560F7"/>
    <w:rsid w:val="00757A40"/>
    <w:rsid w:val="00763CE8"/>
    <w:rsid w:val="0076466E"/>
    <w:rsid w:val="00764AE2"/>
    <w:rsid w:val="0076592A"/>
    <w:rsid w:val="00767C92"/>
    <w:rsid w:val="00767ED3"/>
    <w:rsid w:val="007710C0"/>
    <w:rsid w:val="0077225E"/>
    <w:rsid w:val="00772559"/>
    <w:rsid w:val="00776542"/>
    <w:rsid w:val="00777590"/>
    <w:rsid w:val="00780CC9"/>
    <w:rsid w:val="00781D44"/>
    <w:rsid w:val="00781D94"/>
    <w:rsid w:val="00784C5C"/>
    <w:rsid w:val="00784C82"/>
    <w:rsid w:val="00786A92"/>
    <w:rsid w:val="00791B67"/>
    <w:rsid w:val="00792011"/>
    <w:rsid w:val="00792080"/>
    <w:rsid w:val="007920C9"/>
    <w:rsid w:val="007928EF"/>
    <w:rsid w:val="00792932"/>
    <w:rsid w:val="0079769D"/>
    <w:rsid w:val="00797D55"/>
    <w:rsid w:val="007A0B5C"/>
    <w:rsid w:val="007A11B6"/>
    <w:rsid w:val="007A2CA2"/>
    <w:rsid w:val="007A3CE6"/>
    <w:rsid w:val="007A5F19"/>
    <w:rsid w:val="007A6735"/>
    <w:rsid w:val="007A77E4"/>
    <w:rsid w:val="007A7F7D"/>
    <w:rsid w:val="007B05F3"/>
    <w:rsid w:val="007B312F"/>
    <w:rsid w:val="007B38E8"/>
    <w:rsid w:val="007B3B36"/>
    <w:rsid w:val="007B3B64"/>
    <w:rsid w:val="007B596A"/>
    <w:rsid w:val="007B7F83"/>
    <w:rsid w:val="007C0ECC"/>
    <w:rsid w:val="007C18A3"/>
    <w:rsid w:val="007C2305"/>
    <w:rsid w:val="007C3F42"/>
    <w:rsid w:val="007C4A0B"/>
    <w:rsid w:val="007C7828"/>
    <w:rsid w:val="007D00A3"/>
    <w:rsid w:val="007D12FF"/>
    <w:rsid w:val="007E0DBB"/>
    <w:rsid w:val="007E1CFF"/>
    <w:rsid w:val="007E480E"/>
    <w:rsid w:val="007E5583"/>
    <w:rsid w:val="007E5F4D"/>
    <w:rsid w:val="007F27EC"/>
    <w:rsid w:val="007F4B4C"/>
    <w:rsid w:val="007F53A0"/>
    <w:rsid w:val="007F5A22"/>
    <w:rsid w:val="007F7BC8"/>
    <w:rsid w:val="007F7E1D"/>
    <w:rsid w:val="0080588A"/>
    <w:rsid w:val="0080617E"/>
    <w:rsid w:val="00810B2E"/>
    <w:rsid w:val="00810FBD"/>
    <w:rsid w:val="008138A0"/>
    <w:rsid w:val="00817681"/>
    <w:rsid w:val="00817CC4"/>
    <w:rsid w:val="00820486"/>
    <w:rsid w:val="008245F6"/>
    <w:rsid w:val="00824A38"/>
    <w:rsid w:val="00824CEB"/>
    <w:rsid w:val="00825A18"/>
    <w:rsid w:val="00825A7F"/>
    <w:rsid w:val="008266C8"/>
    <w:rsid w:val="0083094E"/>
    <w:rsid w:val="00830E85"/>
    <w:rsid w:val="008336C5"/>
    <w:rsid w:val="008338F9"/>
    <w:rsid w:val="00833E5D"/>
    <w:rsid w:val="00835BBD"/>
    <w:rsid w:val="00837005"/>
    <w:rsid w:val="00837CB9"/>
    <w:rsid w:val="00840935"/>
    <w:rsid w:val="00840FDB"/>
    <w:rsid w:val="00841520"/>
    <w:rsid w:val="00844C83"/>
    <w:rsid w:val="00845448"/>
    <w:rsid w:val="0084738A"/>
    <w:rsid w:val="00847631"/>
    <w:rsid w:val="00847ABC"/>
    <w:rsid w:val="0085479C"/>
    <w:rsid w:val="00855BE9"/>
    <w:rsid w:val="008564B8"/>
    <w:rsid w:val="00857B30"/>
    <w:rsid w:val="00860A5F"/>
    <w:rsid w:val="008649EF"/>
    <w:rsid w:val="008670D8"/>
    <w:rsid w:val="00867725"/>
    <w:rsid w:val="00867CA4"/>
    <w:rsid w:val="00871FF8"/>
    <w:rsid w:val="008729FB"/>
    <w:rsid w:val="008767DF"/>
    <w:rsid w:val="00877B41"/>
    <w:rsid w:val="00881FD2"/>
    <w:rsid w:val="008845C2"/>
    <w:rsid w:val="00884999"/>
    <w:rsid w:val="00886309"/>
    <w:rsid w:val="00886F6E"/>
    <w:rsid w:val="00886FAA"/>
    <w:rsid w:val="008907C7"/>
    <w:rsid w:val="008928DB"/>
    <w:rsid w:val="0089330C"/>
    <w:rsid w:val="008937A4"/>
    <w:rsid w:val="00896FFB"/>
    <w:rsid w:val="008A01B9"/>
    <w:rsid w:val="008A046D"/>
    <w:rsid w:val="008A498C"/>
    <w:rsid w:val="008A4D66"/>
    <w:rsid w:val="008A5A6D"/>
    <w:rsid w:val="008A5BB2"/>
    <w:rsid w:val="008B046D"/>
    <w:rsid w:val="008B133D"/>
    <w:rsid w:val="008B20AC"/>
    <w:rsid w:val="008B30B1"/>
    <w:rsid w:val="008B31B2"/>
    <w:rsid w:val="008B4692"/>
    <w:rsid w:val="008B492D"/>
    <w:rsid w:val="008B6009"/>
    <w:rsid w:val="008C2FB9"/>
    <w:rsid w:val="008C358E"/>
    <w:rsid w:val="008C66DC"/>
    <w:rsid w:val="008D050D"/>
    <w:rsid w:val="008D1B3E"/>
    <w:rsid w:val="008D384C"/>
    <w:rsid w:val="008D3A2C"/>
    <w:rsid w:val="008D5C7F"/>
    <w:rsid w:val="008D5FA6"/>
    <w:rsid w:val="008D5FF8"/>
    <w:rsid w:val="008D6FAD"/>
    <w:rsid w:val="008D75A8"/>
    <w:rsid w:val="008E0061"/>
    <w:rsid w:val="008E0084"/>
    <w:rsid w:val="008E1106"/>
    <w:rsid w:val="008E2159"/>
    <w:rsid w:val="008E4C62"/>
    <w:rsid w:val="008E6FC5"/>
    <w:rsid w:val="008E769F"/>
    <w:rsid w:val="008F08A5"/>
    <w:rsid w:val="008F0ED4"/>
    <w:rsid w:val="008F3851"/>
    <w:rsid w:val="008F5307"/>
    <w:rsid w:val="008F5E78"/>
    <w:rsid w:val="008F7FAD"/>
    <w:rsid w:val="00900A3D"/>
    <w:rsid w:val="00900F2F"/>
    <w:rsid w:val="00902F1D"/>
    <w:rsid w:val="00907294"/>
    <w:rsid w:val="0091047F"/>
    <w:rsid w:val="00911179"/>
    <w:rsid w:val="00913E3D"/>
    <w:rsid w:val="009153E5"/>
    <w:rsid w:val="00917E84"/>
    <w:rsid w:val="00923127"/>
    <w:rsid w:val="009250E9"/>
    <w:rsid w:val="00926877"/>
    <w:rsid w:val="009271AA"/>
    <w:rsid w:val="0093009A"/>
    <w:rsid w:val="009304AE"/>
    <w:rsid w:val="00930E58"/>
    <w:rsid w:val="00930EAB"/>
    <w:rsid w:val="009338B5"/>
    <w:rsid w:val="009339DB"/>
    <w:rsid w:val="00933DC7"/>
    <w:rsid w:val="009346F4"/>
    <w:rsid w:val="00935520"/>
    <w:rsid w:val="00943F96"/>
    <w:rsid w:val="00951889"/>
    <w:rsid w:val="00951EE8"/>
    <w:rsid w:val="00952076"/>
    <w:rsid w:val="0095372C"/>
    <w:rsid w:val="00955BCC"/>
    <w:rsid w:val="00956ABF"/>
    <w:rsid w:val="00957E67"/>
    <w:rsid w:val="0096374D"/>
    <w:rsid w:val="00963E29"/>
    <w:rsid w:val="009649A9"/>
    <w:rsid w:val="00965B53"/>
    <w:rsid w:val="009750FF"/>
    <w:rsid w:val="00976927"/>
    <w:rsid w:val="00980646"/>
    <w:rsid w:val="0098495C"/>
    <w:rsid w:val="009858D0"/>
    <w:rsid w:val="00985F5C"/>
    <w:rsid w:val="0099003D"/>
    <w:rsid w:val="00990274"/>
    <w:rsid w:val="009933FC"/>
    <w:rsid w:val="00995353"/>
    <w:rsid w:val="00997F03"/>
    <w:rsid w:val="009A0790"/>
    <w:rsid w:val="009A0DA1"/>
    <w:rsid w:val="009A2555"/>
    <w:rsid w:val="009A315F"/>
    <w:rsid w:val="009A4A78"/>
    <w:rsid w:val="009A5079"/>
    <w:rsid w:val="009A72A1"/>
    <w:rsid w:val="009A7B76"/>
    <w:rsid w:val="009B0494"/>
    <w:rsid w:val="009B3824"/>
    <w:rsid w:val="009B3C3A"/>
    <w:rsid w:val="009B7CE4"/>
    <w:rsid w:val="009C2431"/>
    <w:rsid w:val="009C31B2"/>
    <w:rsid w:val="009C346F"/>
    <w:rsid w:val="009C36A3"/>
    <w:rsid w:val="009C3834"/>
    <w:rsid w:val="009C41E3"/>
    <w:rsid w:val="009C57F4"/>
    <w:rsid w:val="009C5885"/>
    <w:rsid w:val="009C5CCA"/>
    <w:rsid w:val="009C707D"/>
    <w:rsid w:val="009D16D2"/>
    <w:rsid w:val="009D276D"/>
    <w:rsid w:val="009D3DFA"/>
    <w:rsid w:val="009D44A5"/>
    <w:rsid w:val="009D4F2D"/>
    <w:rsid w:val="009D77A6"/>
    <w:rsid w:val="009D7963"/>
    <w:rsid w:val="009E0544"/>
    <w:rsid w:val="009E2A35"/>
    <w:rsid w:val="009E3730"/>
    <w:rsid w:val="009E52F7"/>
    <w:rsid w:val="009E5A21"/>
    <w:rsid w:val="009E79DA"/>
    <w:rsid w:val="009F0052"/>
    <w:rsid w:val="009F1E15"/>
    <w:rsid w:val="009F239C"/>
    <w:rsid w:val="009F2C83"/>
    <w:rsid w:val="009F43EC"/>
    <w:rsid w:val="009F4D44"/>
    <w:rsid w:val="009F5732"/>
    <w:rsid w:val="009F6C31"/>
    <w:rsid w:val="00A00C77"/>
    <w:rsid w:val="00A03648"/>
    <w:rsid w:val="00A113A7"/>
    <w:rsid w:val="00A119DA"/>
    <w:rsid w:val="00A1226B"/>
    <w:rsid w:val="00A1249F"/>
    <w:rsid w:val="00A14944"/>
    <w:rsid w:val="00A22435"/>
    <w:rsid w:val="00A241A1"/>
    <w:rsid w:val="00A24613"/>
    <w:rsid w:val="00A247DC"/>
    <w:rsid w:val="00A24C23"/>
    <w:rsid w:val="00A2513D"/>
    <w:rsid w:val="00A31E17"/>
    <w:rsid w:val="00A327B2"/>
    <w:rsid w:val="00A33AA7"/>
    <w:rsid w:val="00A35F94"/>
    <w:rsid w:val="00A36E32"/>
    <w:rsid w:val="00A376EC"/>
    <w:rsid w:val="00A41FB6"/>
    <w:rsid w:val="00A43AFA"/>
    <w:rsid w:val="00A44032"/>
    <w:rsid w:val="00A44567"/>
    <w:rsid w:val="00A5151D"/>
    <w:rsid w:val="00A5270D"/>
    <w:rsid w:val="00A53DB6"/>
    <w:rsid w:val="00A53F3C"/>
    <w:rsid w:val="00A569C0"/>
    <w:rsid w:val="00A56CAC"/>
    <w:rsid w:val="00A57DA0"/>
    <w:rsid w:val="00A624DE"/>
    <w:rsid w:val="00A65B0D"/>
    <w:rsid w:val="00A67A04"/>
    <w:rsid w:val="00A67AE8"/>
    <w:rsid w:val="00A67E41"/>
    <w:rsid w:val="00A67F0A"/>
    <w:rsid w:val="00A70572"/>
    <w:rsid w:val="00A761B5"/>
    <w:rsid w:val="00A772DC"/>
    <w:rsid w:val="00A77DAB"/>
    <w:rsid w:val="00A8173F"/>
    <w:rsid w:val="00A81FEF"/>
    <w:rsid w:val="00A8280D"/>
    <w:rsid w:val="00A83BDD"/>
    <w:rsid w:val="00A840D3"/>
    <w:rsid w:val="00A8504E"/>
    <w:rsid w:val="00A8736A"/>
    <w:rsid w:val="00A93CB0"/>
    <w:rsid w:val="00A9574A"/>
    <w:rsid w:val="00A96500"/>
    <w:rsid w:val="00A969C3"/>
    <w:rsid w:val="00A96D86"/>
    <w:rsid w:val="00AA098E"/>
    <w:rsid w:val="00AA13A3"/>
    <w:rsid w:val="00AA1E20"/>
    <w:rsid w:val="00AA3E36"/>
    <w:rsid w:val="00AA5471"/>
    <w:rsid w:val="00AA60CC"/>
    <w:rsid w:val="00AA788A"/>
    <w:rsid w:val="00AB0226"/>
    <w:rsid w:val="00AB1C85"/>
    <w:rsid w:val="00AB21C0"/>
    <w:rsid w:val="00AB32AC"/>
    <w:rsid w:val="00AB47A9"/>
    <w:rsid w:val="00AC2D7C"/>
    <w:rsid w:val="00AC36FC"/>
    <w:rsid w:val="00AC412E"/>
    <w:rsid w:val="00AC7D61"/>
    <w:rsid w:val="00AD140E"/>
    <w:rsid w:val="00AD3A1B"/>
    <w:rsid w:val="00AD4503"/>
    <w:rsid w:val="00AD5DEF"/>
    <w:rsid w:val="00AD7806"/>
    <w:rsid w:val="00AD78F2"/>
    <w:rsid w:val="00AE094A"/>
    <w:rsid w:val="00AE18E9"/>
    <w:rsid w:val="00AE45A1"/>
    <w:rsid w:val="00AE5887"/>
    <w:rsid w:val="00AF1956"/>
    <w:rsid w:val="00AF401B"/>
    <w:rsid w:val="00AF5EBC"/>
    <w:rsid w:val="00AF5FD3"/>
    <w:rsid w:val="00AF7742"/>
    <w:rsid w:val="00AF7CEB"/>
    <w:rsid w:val="00B00164"/>
    <w:rsid w:val="00B015DD"/>
    <w:rsid w:val="00B02DF8"/>
    <w:rsid w:val="00B03C0A"/>
    <w:rsid w:val="00B06D3B"/>
    <w:rsid w:val="00B10B6A"/>
    <w:rsid w:val="00B118CA"/>
    <w:rsid w:val="00B15CBE"/>
    <w:rsid w:val="00B15D2D"/>
    <w:rsid w:val="00B15D5D"/>
    <w:rsid w:val="00B166CC"/>
    <w:rsid w:val="00B16F1E"/>
    <w:rsid w:val="00B1759F"/>
    <w:rsid w:val="00B209FF"/>
    <w:rsid w:val="00B22A6F"/>
    <w:rsid w:val="00B230C9"/>
    <w:rsid w:val="00B237E6"/>
    <w:rsid w:val="00B258AE"/>
    <w:rsid w:val="00B2647D"/>
    <w:rsid w:val="00B3038F"/>
    <w:rsid w:val="00B33C1B"/>
    <w:rsid w:val="00B3412F"/>
    <w:rsid w:val="00B36EAF"/>
    <w:rsid w:val="00B373F0"/>
    <w:rsid w:val="00B4074B"/>
    <w:rsid w:val="00B4330C"/>
    <w:rsid w:val="00B43661"/>
    <w:rsid w:val="00B44296"/>
    <w:rsid w:val="00B467FE"/>
    <w:rsid w:val="00B46C45"/>
    <w:rsid w:val="00B47B62"/>
    <w:rsid w:val="00B51A28"/>
    <w:rsid w:val="00B53AAB"/>
    <w:rsid w:val="00B54DEE"/>
    <w:rsid w:val="00B6089B"/>
    <w:rsid w:val="00B628F0"/>
    <w:rsid w:val="00B715BB"/>
    <w:rsid w:val="00B71924"/>
    <w:rsid w:val="00B71987"/>
    <w:rsid w:val="00B75309"/>
    <w:rsid w:val="00B75D25"/>
    <w:rsid w:val="00B75F7B"/>
    <w:rsid w:val="00B81514"/>
    <w:rsid w:val="00B82568"/>
    <w:rsid w:val="00B83082"/>
    <w:rsid w:val="00B8591C"/>
    <w:rsid w:val="00B86EDB"/>
    <w:rsid w:val="00B875D9"/>
    <w:rsid w:val="00B87D8A"/>
    <w:rsid w:val="00B90B9B"/>
    <w:rsid w:val="00B9275F"/>
    <w:rsid w:val="00B92882"/>
    <w:rsid w:val="00B934CD"/>
    <w:rsid w:val="00B93C6C"/>
    <w:rsid w:val="00B96318"/>
    <w:rsid w:val="00B9648D"/>
    <w:rsid w:val="00B9768C"/>
    <w:rsid w:val="00BA1504"/>
    <w:rsid w:val="00BA2820"/>
    <w:rsid w:val="00BA3280"/>
    <w:rsid w:val="00BA33FF"/>
    <w:rsid w:val="00BA58E9"/>
    <w:rsid w:val="00BA68AC"/>
    <w:rsid w:val="00BA6AE6"/>
    <w:rsid w:val="00BA70A1"/>
    <w:rsid w:val="00BB0904"/>
    <w:rsid w:val="00BB2578"/>
    <w:rsid w:val="00BB2C39"/>
    <w:rsid w:val="00BB3291"/>
    <w:rsid w:val="00BB6DA8"/>
    <w:rsid w:val="00BB6E4A"/>
    <w:rsid w:val="00BB7CF9"/>
    <w:rsid w:val="00BC1C15"/>
    <w:rsid w:val="00BC5542"/>
    <w:rsid w:val="00BC58F2"/>
    <w:rsid w:val="00BC5BE4"/>
    <w:rsid w:val="00BD2B13"/>
    <w:rsid w:val="00BD4B6C"/>
    <w:rsid w:val="00BD5021"/>
    <w:rsid w:val="00BD5F39"/>
    <w:rsid w:val="00BD74A9"/>
    <w:rsid w:val="00BD7E3E"/>
    <w:rsid w:val="00BE0AAA"/>
    <w:rsid w:val="00BE0F3F"/>
    <w:rsid w:val="00BE20A5"/>
    <w:rsid w:val="00BF179F"/>
    <w:rsid w:val="00BF354D"/>
    <w:rsid w:val="00BF40D6"/>
    <w:rsid w:val="00BF4438"/>
    <w:rsid w:val="00BF78D8"/>
    <w:rsid w:val="00C005A6"/>
    <w:rsid w:val="00C012E8"/>
    <w:rsid w:val="00C0371C"/>
    <w:rsid w:val="00C07041"/>
    <w:rsid w:val="00C074F7"/>
    <w:rsid w:val="00C07C0C"/>
    <w:rsid w:val="00C12219"/>
    <w:rsid w:val="00C123B2"/>
    <w:rsid w:val="00C13892"/>
    <w:rsid w:val="00C143F9"/>
    <w:rsid w:val="00C15C7F"/>
    <w:rsid w:val="00C15D80"/>
    <w:rsid w:val="00C20817"/>
    <w:rsid w:val="00C21501"/>
    <w:rsid w:val="00C26D8E"/>
    <w:rsid w:val="00C303DC"/>
    <w:rsid w:val="00C31116"/>
    <w:rsid w:val="00C326A9"/>
    <w:rsid w:val="00C336AC"/>
    <w:rsid w:val="00C34B18"/>
    <w:rsid w:val="00C40B67"/>
    <w:rsid w:val="00C40CEB"/>
    <w:rsid w:val="00C429A9"/>
    <w:rsid w:val="00C4438A"/>
    <w:rsid w:val="00C447F2"/>
    <w:rsid w:val="00C44A4A"/>
    <w:rsid w:val="00C44CF6"/>
    <w:rsid w:val="00C45137"/>
    <w:rsid w:val="00C4519E"/>
    <w:rsid w:val="00C47AF2"/>
    <w:rsid w:val="00C50328"/>
    <w:rsid w:val="00C52850"/>
    <w:rsid w:val="00C53609"/>
    <w:rsid w:val="00C546A1"/>
    <w:rsid w:val="00C55A24"/>
    <w:rsid w:val="00C63D7D"/>
    <w:rsid w:val="00C64829"/>
    <w:rsid w:val="00C7157A"/>
    <w:rsid w:val="00C717B2"/>
    <w:rsid w:val="00C72882"/>
    <w:rsid w:val="00C73CC4"/>
    <w:rsid w:val="00C75158"/>
    <w:rsid w:val="00C764EC"/>
    <w:rsid w:val="00C842E3"/>
    <w:rsid w:val="00C8486A"/>
    <w:rsid w:val="00C858B5"/>
    <w:rsid w:val="00C9247F"/>
    <w:rsid w:val="00C95220"/>
    <w:rsid w:val="00C95483"/>
    <w:rsid w:val="00CA0D4C"/>
    <w:rsid w:val="00CA27E6"/>
    <w:rsid w:val="00CA3073"/>
    <w:rsid w:val="00CA6F1D"/>
    <w:rsid w:val="00CC0E40"/>
    <w:rsid w:val="00CC1C30"/>
    <w:rsid w:val="00CC4CDB"/>
    <w:rsid w:val="00CC5403"/>
    <w:rsid w:val="00CC70AC"/>
    <w:rsid w:val="00CC75D9"/>
    <w:rsid w:val="00CC7673"/>
    <w:rsid w:val="00CD0CF2"/>
    <w:rsid w:val="00CD1755"/>
    <w:rsid w:val="00CD225A"/>
    <w:rsid w:val="00CD4D25"/>
    <w:rsid w:val="00CD683D"/>
    <w:rsid w:val="00CD702A"/>
    <w:rsid w:val="00CE35D7"/>
    <w:rsid w:val="00CE4357"/>
    <w:rsid w:val="00CE49A3"/>
    <w:rsid w:val="00CE4E18"/>
    <w:rsid w:val="00CE63F6"/>
    <w:rsid w:val="00CF25D5"/>
    <w:rsid w:val="00CF267A"/>
    <w:rsid w:val="00CF2979"/>
    <w:rsid w:val="00CF79F1"/>
    <w:rsid w:val="00D002C0"/>
    <w:rsid w:val="00D00D28"/>
    <w:rsid w:val="00D02FA3"/>
    <w:rsid w:val="00D069E0"/>
    <w:rsid w:val="00D16D11"/>
    <w:rsid w:val="00D20BCB"/>
    <w:rsid w:val="00D252E4"/>
    <w:rsid w:val="00D30F47"/>
    <w:rsid w:val="00D314B3"/>
    <w:rsid w:val="00D31843"/>
    <w:rsid w:val="00D32F9E"/>
    <w:rsid w:val="00D33397"/>
    <w:rsid w:val="00D33D40"/>
    <w:rsid w:val="00D35D1E"/>
    <w:rsid w:val="00D370CB"/>
    <w:rsid w:val="00D40AC2"/>
    <w:rsid w:val="00D443EE"/>
    <w:rsid w:val="00D44A2A"/>
    <w:rsid w:val="00D517F8"/>
    <w:rsid w:val="00D524D5"/>
    <w:rsid w:val="00D55063"/>
    <w:rsid w:val="00D56DC9"/>
    <w:rsid w:val="00D5710B"/>
    <w:rsid w:val="00D57349"/>
    <w:rsid w:val="00D575F6"/>
    <w:rsid w:val="00D57611"/>
    <w:rsid w:val="00D607F2"/>
    <w:rsid w:val="00D63BE3"/>
    <w:rsid w:val="00D64194"/>
    <w:rsid w:val="00D6469D"/>
    <w:rsid w:val="00D64807"/>
    <w:rsid w:val="00D650E9"/>
    <w:rsid w:val="00D65242"/>
    <w:rsid w:val="00D66976"/>
    <w:rsid w:val="00D66C68"/>
    <w:rsid w:val="00D66C75"/>
    <w:rsid w:val="00D700DE"/>
    <w:rsid w:val="00D71B5A"/>
    <w:rsid w:val="00D74549"/>
    <w:rsid w:val="00D74961"/>
    <w:rsid w:val="00D74E38"/>
    <w:rsid w:val="00D7585B"/>
    <w:rsid w:val="00D770A0"/>
    <w:rsid w:val="00D82C88"/>
    <w:rsid w:val="00D83DD5"/>
    <w:rsid w:val="00D83FD3"/>
    <w:rsid w:val="00D8451A"/>
    <w:rsid w:val="00D85307"/>
    <w:rsid w:val="00D86B06"/>
    <w:rsid w:val="00D9021D"/>
    <w:rsid w:val="00D9120A"/>
    <w:rsid w:val="00D9264F"/>
    <w:rsid w:val="00D9474D"/>
    <w:rsid w:val="00D94EB5"/>
    <w:rsid w:val="00DA17A2"/>
    <w:rsid w:val="00DA2B7C"/>
    <w:rsid w:val="00DA3FD1"/>
    <w:rsid w:val="00DA4E2B"/>
    <w:rsid w:val="00DA6A2C"/>
    <w:rsid w:val="00DB02E2"/>
    <w:rsid w:val="00DB1CFA"/>
    <w:rsid w:val="00DC18C7"/>
    <w:rsid w:val="00DC25E5"/>
    <w:rsid w:val="00DC4595"/>
    <w:rsid w:val="00DC5008"/>
    <w:rsid w:val="00DC649E"/>
    <w:rsid w:val="00DC72F5"/>
    <w:rsid w:val="00DD259C"/>
    <w:rsid w:val="00DD373E"/>
    <w:rsid w:val="00DD4E39"/>
    <w:rsid w:val="00DD6B79"/>
    <w:rsid w:val="00DD75F7"/>
    <w:rsid w:val="00DD77AD"/>
    <w:rsid w:val="00DE3FE9"/>
    <w:rsid w:val="00DF04C7"/>
    <w:rsid w:val="00DF1D5D"/>
    <w:rsid w:val="00DF2616"/>
    <w:rsid w:val="00DF2B5B"/>
    <w:rsid w:val="00DF5448"/>
    <w:rsid w:val="00DF6D7A"/>
    <w:rsid w:val="00DF7B81"/>
    <w:rsid w:val="00E03F16"/>
    <w:rsid w:val="00E052B1"/>
    <w:rsid w:val="00E05A47"/>
    <w:rsid w:val="00E12092"/>
    <w:rsid w:val="00E13092"/>
    <w:rsid w:val="00E16472"/>
    <w:rsid w:val="00E173CD"/>
    <w:rsid w:val="00E23C25"/>
    <w:rsid w:val="00E23F22"/>
    <w:rsid w:val="00E253BC"/>
    <w:rsid w:val="00E2688C"/>
    <w:rsid w:val="00E26D6D"/>
    <w:rsid w:val="00E2749C"/>
    <w:rsid w:val="00E33847"/>
    <w:rsid w:val="00E34C9B"/>
    <w:rsid w:val="00E4134A"/>
    <w:rsid w:val="00E41954"/>
    <w:rsid w:val="00E43BF7"/>
    <w:rsid w:val="00E45086"/>
    <w:rsid w:val="00E45B44"/>
    <w:rsid w:val="00E51548"/>
    <w:rsid w:val="00E51607"/>
    <w:rsid w:val="00E52192"/>
    <w:rsid w:val="00E547C4"/>
    <w:rsid w:val="00E564D0"/>
    <w:rsid w:val="00E571B6"/>
    <w:rsid w:val="00E571ED"/>
    <w:rsid w:val="00E5778A"/>
    <w:rsid w:val="00E610E8"/>
    <w:rsid w:val="00E618A9"/>
    <w:rsid w:val="00E6456C"/>
    <w:rsid w:val="00E64C3E"/>
    <w:rsid w:val="00E67774"/>
    <w:rsid w:val="00E71EDB"/>
    <w:rsid w:val="00E73011"/>
    <w:rsid w:val="00E73FD9"/>
    <w:rsid w:val="00E760C6"/>
    <w:rsid w:val="00E81E91"/>
    <w:rsid w:val="00E836EA"/>
    <w:rsid w:val="00E83C38"/>
    <w:rsid w:val="00E84432"/>
    <w:rsid w:val="00E86C2B"/>
    <w:rsid w:val="00E86C8B"/>
    <w:rsid w:val="00E90E2A"/>
    <w:rsid w:val="00E932C2"/>
    <w:rsid w:val="00E9432E"/>
    <w:rsid w:val="00E9684D"/>
    <w:rsid w:val="00EA1718"/>
    <w:rsid w:val="00EA1B6D"/>
    <w:rsid w:val="00EA4391"/>
    <w:rsid w:val="00EB1711"/>
    <w:rsid w:val="00EB3EBB"/>
    <w:rsid w:val="00EB5D57"/>
    <w:rsid w:val="00EB60EC"/>
    <w:rsid w:val="00EB74EC"/>
    <w:rsid w:val="00EC14CC"/>
    <w:rsid w:val="00EC2A50"/>
    <w:rsid w:val="00EC2C81"/>
    <w:rsid w:val="00EC3E21"/>
    <w:rsid w:val="00EC4FED"/>
    <w:rsid w:val="00ED21BB"/>
    <w:rsid w:val="00ED40A3"/>
    <w:rsid w:val="00ED42FD"/>
    <w:rsid w:val="00ED5E5A"/>
    <w:rsid w:val="00ED654F"/>
    <w:rsid w:val="00ED74F9"/>
    <w:rsid w:val="00EE0052"/>
    <w:rsid w:val="00EE08EA"/>
    <w:rsid w:val="00EE234B"/>
    <w:rsid w:val="00EE2479"/>
    <w:rsid w:val="00EE317A"/>
    <w:rsid w:val="00EE3368"/>
    <w:rsid w:val="00EE3AB8"/>
    <w:rsid w:val="00EE5512"/>
    <w:rsid w:val="00EE5E9A"/>
    <w:rsid w:val="00EE67A0"/>
    <w:rsid w:val="00EE6BC9"/>
    <w:rsid w:val="00EF12F0"/>
    <w:rsid w:val="00EF3DD0"/>
    <w:rsid w:val="00EF5F97"/>
    <w:rsid w:val="00F01471"/>
    <w:rsid w:val="00F01DDF"/>
    <w:rsid w:val="00F029BE"/>
    <w:rsid w:val="00F0302B"/>
    <w:rsid w:val="00F06427"/>
    <w:rsid w:val="00F06F77"/>
    <w:rsid w:val="00F07013"/>
    <w:rsid w:val="00F1045C"/>
    <w:rsid w:val="00F110AE"/>
    <w:rsid w:val="00F11BD5"/>
    <w:rsid w:val="00F123AE"/>
    <w:rsid w:val="00F12A96"/>
    <w:rsid w:val="00F16DE8"/>
    <w:rsid w:val="00F16FA6"/>
    <w:rsid w:val="00F205FB"/>
    <w:rsid w:val="00F20961"/>
    <w:rsid w:val="00F20C3D"/>
    <w:rsid w:val="00F21ED9"/>
    <w:rsid w:val="00F23766"/>
    <w:rsid w:val="00F30C2A"/>
    <w:rsid w:val="00F32093"/>
    <w:rsid w:val="00F3371F"/>
    <w:rsid w:val="00F37C0E"/>
    <w:rsid w:val="00F37F80"/>
    <w:rsid w:val="00F42D8E"/>
    <w:rsid w:val="00F43C13"/>
    <w:rsid w:val="00F46354"/>
    <w:rsid w:val="00F46763"/>
    <w:rsid w:val="00F474AF"/>
    <w:rsid w:val="00F47718"/>
    <w:rsid w:val="00F536FD"/>
    <w:rsid w:val="00F5533E"/>
    <w:rsid w:val="00F55E71"/>
    <w:rsid w:val="00F57629"/>
    <w:rsid w:val="00F57693"/>
    <w:rsid w:val="00F61E71"/>
    <w:rsid w:val="00F6208D"/>
    <w:rsid w:val="00F65172"/>
    <w:rsid w:val="00F6671B"/>
    <w:rsid w:val="00F66DF3"/>
    <w:rsid w:val="00F70156"/>
    <w:rsid w:val="00F73343"/>
    <w:rsid w:val="00F73EFB"/>
    <w:rsid w:val="00F76316"/>
    <w:rsid w:val="00F80690"/>
    <w:rsid w:val="00F81738"/>
    <w:rsid w:val="00F85510"/>
    <w:rsid w:val="00F86084"/>
    <w:rsid w:val="00F87CF3"/>
    <w:rsid w:val="00F90306"/>
    <w:rsid w:val="00F923A6"/>
    <w:rsid w:val="00F96244"/>
    <w:rsid w:val="00F971E0"/>
    <w:rsid w:val="00FA0CB7"/>
    <w:rsid w:val="00FA512C"/>
    <w:rsid w:val="00FA58F1"/>
    <w:rsid w:val="00FA5FE8"/>
    <w:rsid w:val="00FB085A"/>
    <w:rsid w:val="00FB2249"/>
    <w:rsid w:val="00FB5013"/>
    <w:rsid w:val="00FB66FE"/>
    <w:rsid w:val="00FC120B"/>
    <w:rsid w:val="00FC23D0"/>
    <w:rsid w:val="00FC4E4B"/>
    <w:rsid w:val="00FC533D"/>
    <w:rsid w:val="00FC5AEF"/>
    <w:rsid w:val="00FC5EFB"/>
    <w:rsid w:val="00FC6AE0"/>
    <w:rsid w:val="00FC7151"/>
    <w:rsid w:val="00FD0952"/>
    <w:rsid w:val="00FD1269"/>
    <w:rsid w:val="00FD1E47"/>
    <w:rsid w:val="00FD2B25"/>
    <w:rsid w:val="00FD46B8"/>
    <w:rsid w:val="00FE1320"/>
    <w:rsid w:val="00FE2804"/>
    <w:rsid w:val="00FE6C03"/>
    <w:rsid w:val="00FF2A34"/>
    <w:rsid w:val="00FF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A0BD9A"/>
  <w15:chartTrackingRefBased/>
  <w15:docId w15:val="{993EC797-6E28-4007-8A0A-28BC9492A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C5403"/>
    <w:pPr>
      <w:spacing w:line="256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A13A3"/>
    <w:pPr>
      <w:ind w:left="720"/>
      <w:contextualSpacing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86F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86FAA"/>
    <w:rPr>
      <w:rFonts w:ascii="Segoe UI" w:hAnsi="Segoe UI" w:cs="Segoe UI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8E00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E0084"/>
  </w:style>
  <w:style w:type="paragraph" w:styleId="Fuzeile">
    <w:name w:val="footer"/>
    <w:basedOn w:val="Standard"/>
    <w:link w:val="FuzeileZchn"/>
    <w:uiPriority w:val="99"/>
    <w:unhideWhenUsed/>
    <w:rsid w:val="008E00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E0084"/>
  </w:style>
  <w:style w:type="character" w:styleId="Hyperlink">
    <w:name w:val="Hyperlink"/>
    <w:basedOn w:val="Absatz-Standardschriftart"/>
    <w:uiPriority w:val="99"/>
    <w:unhideWhenUsed/>
    <w:rsid w:val="003D02A7"/>
    <w:rPr>
      <w:color w:val="0563C1" w:themeColor="hyperlink"/>
      <w:u w:val="single"/>
    </w:rPr>
  </w:style>
  <w:style w:type="table" w:styleId="Gitternetztabelle1hell">
    <w:name w:val="Grid Table 1 Light"/>
    <w:basedOn w:val="NormaleTabelle"/>
    <w:uiPriority w:val="46"/>
    <w:rsid w:val="00473CB6"/>
    <w:pPr>
      <w:spacing w:after="0" w:line="240" w:lineRule="auto"/>
    </w:pPr>
    <w:rPr>
      <w:rFonts w:eastAsiaTheme="minorEastAsia"/>
      <w:sz w:val="24"/>
      <w:szCs w:val="24"/>
      <w:lang w:eastAsia="de-D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\Desktop\Verlaufsakten_App\VerlaufsakteApp\BI_Unterricht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4DDBC7-8F1B-4FCE-A86B-AF03510DB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BI_Unterricht_Vorlage.dotx</Template>
  <TotalTime>0</TotalTime>
  <Pages>1</Pages>
  <Words>100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Notter</dc:creator>
  <cp:keywords/>
  <dc:description/>
  <cp:lastModifiedBy>Christoph Notter</cp:lastModifiedBy>
  <cp:revision>6</cp:revision>
  <cp:lastPrinted>2021-07-06T07:13:00Z</cp:lastPrinted>
  <dcterms:created xsi:type="dcterms:W3CDTF">2026-03-19T20:49:00Z</dcterms:created>
  <dcterms:modified xsi:type="dcterms:W3CDTF">2026-03-20T05:35:00Z</dcterms:modified>
</cp:coreProperties>
</file>